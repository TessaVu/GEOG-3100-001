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F16" w:rsidRDefault="00364157">
      <w:pPr>
        <w:pStyle w:val="Title"/>
      </w:pPr>
      <w:r>
        <w:t xml:space="preserve">Lab </w:t>
      </w:r>
      <w:r w:rsidR="008A5933">
        <w:t>0</w:t>
      </w:r>
      <w:r w:rsidR="00CD5B20">
        <w:t>7</w:t>
      </w:r>
    </w:p>
    <w:p w:rsidR="00771F16" w:rsidRDefault="00CD5B20" w:rsidP="00EB4A43">
      <w:pPr>
        <w:pStyle w:val="Heading1"/>
        <w:spacing w:line="360" w:lineRule="auto"/>
      </w:pPr>
      <w:r>
        <w:t xml:space="preserve">Vector </w:t>
      </w:r>
      <w:r w:rsidR="00F544D3">
        <w:t>Analysis</w:t>
      </w:r>
      <w:r>
        <w:t>: Overlays, Proximity, and Extraction</w:t>
      </w:r>
    </w:p>
    <w:p w:rsidR="008E1EDA" w:rsidRDefault="008E1EDA" w:rsidP="00EB4A43">
      <w:pPr>
        <w:spacing w:line="360" w:lineRule="auto"/>
      </w:pPr>
    </w:p>
    <w:p w:rsidR="005143F6" w:rsidRPr="000C48CD" w:rsidRDefault="005143F6" w:rsidP="005143F6">
      <w:pPr>
        <w:spacing w:line="360" w:lineRule="auto"/>
        <w:rPr>
          <w:sz w:val="24"/>
          <w:szCs w:val="24"/>
        </w:rPr>
      </w:pPr>
      <w:r w:rsidRPr="000C48CD">
        <w:rPr>
          <w:sz w:val="24"/>
          <w:szCs w:val="24"/>
        </w:rPr>
        <w:t>Vector analysis allows for the creation of new</w:t>
      </w:r>
      <w:r w:rsidR="0036166C" w:rsidRPr="000C48CD">
        <w:rPr>
          <w:sz w:val="24"/>
          <w:szCs w:val="24"/>
        </w:rPr>
        <w:t xml:space="preserve"> vector datasets, subdivision of </w:t>
      </w:r>
      <w:r w:rsidRPr="000C48CD">
        <w:rPr>
          <w:sz w:val="24"/>
          <w:szCs w:val="24"/>
        </w:rPr>
        <w:t>existing dataset</w:t>
      </w:r>
      <w:r w:rsidR="0036166C" w:rsidRPr="000C48CD">
        <w:rPr>
          <w:sz w:val="24"/>
          <w:szCs w:val="24"/>
        </w:rPr>
        <w:t>, or the combination of data sets based on the features association to one another to name just a few. T</w:t>
      </w:r>
      <w:r w:rsidRPr="000C48CD">
        <w:rPr>
          <w:sz w:val="24"/>
          <w:szCs w:val="24"/>
        </w:rPr>
        <w:t>ool</w:t>
      </w:r>
      <w:r w:rsidR="0036166C" w:rsidRPr="000C48CD">
        <w:rPr>
          <w:sz w:val="24"/>
          <w:szCs w:val="24"/>
        </w:rPr>
        <w:t>s that are commonly used include, but are not limited to, buffers</w:t>
      </w:r>
      <w:r w:rsidRPr="000C48CD">
        <w:rPr>
          <w:sz w:val="24"/>
          <w:szCs w:val="24"/>
        </w:rPr>
        <w:t>, dissolves, intersects, and clips.</w:t>
      </w:r>
    </w:p>
    <w:p w:rsidR="0036166C" w:rsidRPr="000C48CD" w:rsidRDefault="0032073C" w:rsidP="00EB4A43">
      <w:pPr>
        <w:spacing w:line="360" w:lineRule="auto"/>
        <w:rPr>
          <w:sz w:val="24"/>
          <w:szCs w:val="24"/>
        </w:rPr>
      </w:pPr>
      <w:r w:rsidRPr="000C48CD">
        <w:rPr>
          <w:sz w:val="24"/>
          <w:szCs w:val="24"/>
        </w:rPr>
        <w:t xml:space="preserve">For this lab, you will be selecting the most likely </w:t>
      </w:r>
      <w:r w:rsidR="0065266A" w:rsidRPr="000C48CD">
        <w:rPr>
          <w:sz w:val="24"/>
          <w:szCs w:val="24"/>
        </w:rPr>
        <w:t>trails and trailheads</w:t>
      </w:r>
      <w:r w:rsidRPr="000C48CD">
        <w:rPr>
          <w:sz w:val="24"/>
          <w:szCs w:val="24"/>
        </w:rPr>
        <w:t xml:space="preserve"> to see moose in the fall </w:t>
      </w:r>
      <w:r w:rsidR="0065266A" w:rsidRPr="000C48CD">
        <w:rPr>
          <w:sz w:val="24"/>
          <w:szCs w:val="24"/>
        </w:rPr>
        <w:t>based on the following criteria</w:t>
      </w:r>
      <w:r w:rsidRPr="000C48CD">
        <w:rPr>
          <w:sz w:val="24"/>
          <w:szCs w:val="24"/>
        </w:rPr>
        <w:t xml:space="preserve"> using vector analysis</w:t>
      </w:r>
      <w:r w:rsidR="0065266A" w:rsidRPr="000C48CD">
        <w:rPr>
          <w:sz w:val="24"/>
          <w:szCs w:val="24"/>
        </w:rPr>
        <w:t>:</w:t>
      </w:r>
    </w:p>
    <w:p w:rsidR="0065266A" w:rsidRPr="000C48CD" w:rsidRDefault="0065266A" w:rsidP="0065266A">
      <w:pPr>
        <w:pStyle w:val="ListParagraph"/>
        <w:numPr>
          <w:ilvl w:val="0"/>
          <w:numId w:val="32"/>
        </w:numPr>
        <w:spacing w:after="0" w:line="240" w:lineRule="auto"/>
        <w:rPr>
          <w:sz w:val="24"/>
          <w:szCs w:val="24"/>
        </w:rPr>
      </w:pPr>
      <w:r w:rsidRPr="000C48CD">
        <w:rPr>
          <w:sz w:val="24"/>
          <w:szCs w:val="24"/>
        </w:rPr>
        <w:t>In moose fall habitat</w:t>
      </w:r>
    </w:p>
    <w:p w:rsidR="0065266A" w:rsidRPr="000C48CD" w:rsidRDefault="0065266A" w:rsidP="0065266A">
      <w:pPr>
        <w:pStyle w:val="ListParagraph"/>
        <w:numPr>
          <w:ilvl w:val="0"/>
          <w:numId w:val="32"/>
        </w:numPr>
        <w:spacing w:after="0" w:line="240" w:lineRule="auto"/>
        <w:rPr>
          <w:sz w:val="24"/>
          <w:szCs w:val="24"/>
        </w:rPr>
      </w:pPr>
      <w:r w:rsidRPr="000C48CD">
        <w:rPr>
          <w:sz w:val="24"/>
          <w:szCs w:val="24"/>
        </w:rPr>
        <w:t>Within 60 miles of campus</w:t>
      </w:r>
    </w:p>
    <w:p w:rsidR="0065266A" w:rsidRPr="000C48CD" w:rsidRDefault="0065266A" w:rsidP="0065266A">
      <w:pPr>
        <w:pStyle w:val="ListParagraph"/>
        <w:numPr>
          <w:ilvl w:val="0"/>
          <w:numId w:val="32"/>
        </w:numPr>
        <w:spacing w:after="0" w:line="240" w:lineRule="auto"/>
        <w:rPr>
          <w:sz w:val="24"/>
          <w:szCs w:val="24"/>
        </w:rPr>
      </w:pPr>
      <w:r w:rsidRPr="000C48CD">
        <w:rPr>
          <w:sz w:val="24"/>
          <w:szCs w:val="24"/>
        </w:rPr>
        <w:t>Within ½ mile of a major road</w:t>
      </w:r>
    </w:p>
    <w:p w:rsidR="0065266A" w:rsidRPr="000C48CD" w:rsidRDefault="0065266A" w:rsidP="000C48CD">
      <w:pPr>
        <w:spacing w:line="360" w:lineRule="auto"/>
        <w:rPr>
          <w:sz w:val="24"/>
          <w:szCs w:val="24"/>
        </w:rPr>
      </w:pPr>
    </w:p>
    <w:p w:rsidR="000C48CD" w:rsidRDefault="000C48CD" w:rsidP="000C48CD">
      <w:pPr>
        <w:spacing w:line="360" w:lineRule="auto"/>
        <w:rPr>
          <w:sz w:val="24"/>
          <w:szCs w:val="24"/>
        </w:rPr>
      </w:pPr>
      <w:r w:rsidRPr="000C48CD">
        <w:rPr>
          <w:sz w:val="24"/>
          <w:szCs w:val="24"/>
        </w:rPr>
        <w:t>General instructions are provided. In order to complete the lab online help resources should be used (ArcGIS help). Deliverables are what will need to be turned in for credit, and are outlined following the instructions.</w:t>
      </w:r>
    </w:p>
    <w:p w:rsidR="000C48CD" w:rsidRPr="000C48CD" w:rsidRDefault="00D31BD9" w:rsidP="000C48CD">
      <w:pPr>
        <w:spacing w:line="360" w:lineRule="auto"/>
        <w:rPr>
          <w:sz w:val="24"/>
          <w:szCs w:val="24"/>
        </w:rPr>
      </w:pPr>
      <w:r w:rsidRPr="006C514E">
        <w:rPr>
          <w:b/>
          <w:sz w:val="28"/>
        </w:rPr>
        <w:t>Key</w:t>
      </w:r>
      <w:r>
        <w:rPr>
          <w:b/>
          <w:sz w:val="28"/>
        </w:rPr>
        <w:t xml:space="preserve"> Search Terms</w:t>
      </w:r>
      <w:r w:rsidRPr="006C514E">
        <w:rPr>
          <w:b/>
          <w:sz w:val="28"/>
        </w:rPr>
        <w:t>:</w:t>
      </w:r>
      <w:r>
        <w:rPr>
          <w:b/>
          <w:sz w:val="28"/>
          <w:szCs w:val="24"/>
        </w:rPr>
        <w:t xml:space="preserve"> </w:t>
      </w:r>
      <w:r>
        <w:rPr>
          <w:sz w:val="24"/>
          <w:szCs w:val="24"/>
        </w:rPr>
        <w:t>Definition query, Data tab, Analysis,</w:t>
      </w:r>
      <w:r w:rsidR="00EC55C4">
        <w:rPr>
          <w:sz w:val="24"/>
          <w:szCs w:val="24"/>
        </w:rPr>
        <w:t xml:space="preserve"> </w:t>
      </w:r>
      <w:r>
        <w:rPr>
          <w:sz w:val="24"/>
          <w:szCs w:val="24"/>
        </w:rPr>
        <w:t>Clip,</w:t>
      </w:r>
      <w:r w:rsidR="0043594A">
        <w:rPr>
          <w:sz w:val="24"/>
          <w:szCs w:val="24"/>
        </w:rPr>
        <w:t xml:space="preserve"> Buffer</w:t>
      </w:r>
      <w:r>
        <w:rPr>
          <w:sz w:val="24"/>
          <w:szCs w:val="24"/>
        </w:rPr>
        <w:t>,</w:t>
      </w:r>
      <w:r w:rsidR="000F7158">
        <w:rPr>
          <w:sz w:val="24"/>
          <w:szCs w:val="24"/>
        </w:rPr>
        <w:t xml:space="preserve"> Dissolves</w:t>
      </w:r>
    </w:p>
    <w:p w:rsidR="00EB4A43" w:rsidRPr="000C48CD" w:rsidRDefault="000C48CD" w:rsidP="00EB4A43">
      <w:pPr>
        <w:spacing w:line="360" w:lineRule="auto"/>
        <w:rPr>
          <w:sz w:val="28"/>
          <w:szCs w:val="24"/>
        </w:rPr>
      </w:pPr>
      <w:r w:rsidRPr="000C48CD">
        <w:rPr>
          <w:b/>
          <w:sz w:val="28"/>
          <w:szCs w:val="24"/>
        </w:rPr>
        <w:t>Instructions:</w:t>
      </w:r>
    </w:p>
    <w:p w:rsidR="007D5BB4" w:rsidRPr="000C48CD" w:rsidRDefault="00907EDF" w:rsidP="007D5BB4">
      <w:pPr>
        <w:pStyle w:val="ListParagraph"/>
        <w:numPr>
          <w:ilvl w:val="0"/>
          <w:numId w:val="28"/>
        </w:numPr>
        <w:spacing w:line="360" w:lineRule="auto"/>
        <w:rPr>
          <w:sz w:val="24"/>
          <w:szCs w:val="24"/>
        </w:rPr>
      </w:pPr>
      <w:r>
        <w:rPr>
          <w:sz w:val="24"/>
          <w:szCs w:val="24"/>
        </w:rPr>
        <w:t>C</w:t>
      </w:r>
      <w:r w:rsidR="007D5BB4" w:rsidRPr="000C48CD">
        <w:rPr>
          <w:sz w:val="24"/>
          <w:szCs w:val="24"/>
        </w:rPr>
        <w:t xml:space="preserve">reate a new map </w:t>
      </w:r>
      <w:r w:rsidR="0036166C" w:rsidRPr="000C48CD">
        <w:rPr>
          <w:sz w:val="24"/>
          <w:szCs w:val="24"/>
        </w:rPr>
        <w:t xml:space="preserve">for </w:t>
      </w:r>
      <w:r w:rsidR="007D5BB4" w:rsidRPr="000C48CD">
        <w:rPr>
          <w:sz w:val="24"/>
          <w:szCs w:val="24"/>
        </w:rPr>
        <w:t xml:space="preserve">moose habitat throughout Utah. Connect to the Lab 07 </w:t>
      </w:r>
      <w:r w:rsidR="007E6C00">
        <w:rPr>
          <w:sz w:val="24"/>
          <w:szCs w:val="24"/>
        </w:rPr>
        <w:t>geo</w:t>
      </w:r>
      <w:r w:rsidR="007D5BB4" w:rsidRPr="000C48CD">
        <w:rPr>
          <w:sz w:val="24"/>
          <w:szCs w:val="24"/>
        </w:rPr>
        <w:t>database and add data detailing moose habitat, trailheads, major roads, and the University of Utah. (Don’t add trails for now.)</w:t>
      </w:r>
    </w:p>
    <w:p w:rsidR="009F5B67" w:rsidRPr="000C48CD" w:rsidRDefault="009F5B67" w:rsidP="009F5B67">
      <w:pPr>
        <w:pStyle w:val="ListParagraph"/>
        <w:numPr>
          <w:ilvl w:val="0"/>
          <w:numId w:val="28"/>
        </w:numPr>
        <w:spacing w:line="360" w:lineRule="auto"/>
        <w:rPr>
          <w:sz w:val="24"/>
          <w:szCs w:val="24"/>
        </w:rPr>
      </w:pPr>
      <w:r w:rsidRPr="000C48CD">
        <w:rPr>
          <w:sz w:val="24"/>
          <w:szCs w:val="24"/>
        </w:rPr>
        <w:t xml:space="preserve">Create a definition query on the moose habitat to include </w:t>
      </w:r>
      <w:r w:rsidR="00EC55C4">
        <w:rPr>
          <w:sz w:val="24"/>
          <w:szCs w:val="24"/>
        </w:rPr>
        <w:t>only those areas considered spring/fall</w:t>
      </w:r>
      <w:r w:rsidRPr="000C48CD">
        <w:rPr>
          <w:sz w:val="24"/>
          <w:szCs w:val="24"/>
        </w:rPr>
        <w:t xml:space="preserve"> habitats.</w:t>
      </w:r>
    </w:p>
    <w:p w:rsidR="009F5B67" w:rsidRPr="000C48CD" w:rsidRDefault="009F5B67" w:rsidP="009F5B67">
      <w:pPr>
        <w:pStyle w:val="ListParagraph"/>
        <w:numPr>
          <w:ilvl w:val="0"/>
          <w:numId w:val="28"/>
        </w:numPr>
        <w:spacing w:line="360" w:lineRule="auto"/>
        <w:rPr>
          <w:sz w:val="24"/>
          <w:szCs w:val="24"/>
        </w:rPr>
      </w:pPr>
      <w:r w:rsidRPr="000C48CD">
        <w:rPr>
          <w:sz w:val="24"/>
          <w:szCs w:val="24"/>
        </w:rPr>
        <w:t>Create a 60-mile buffer on the University of Utah point feature. These will act as your restrictions for which trailhead to choose based on distance from the University.</w:t>
      </w:r>
    </w:p>
    <w:p w:rsidR="009F5B67" w:rsidRPr="000C48CD" w:rsidRDefault="009F5B67" w:rsidP="009F5B67">
      <w:pPr>
        <w:pStyle w:val="ListParagraph"/>
        <w:numPr>
          <w:ilvl w:val="0"/>
          <w:numId w:val="28"/>
        </w:numPr>
        <w:spacing w:line="360" w:lineRule="auto"/>
        <w:rPr>
          <w:sz w:val="24"/>
          <w:szCs w:val="24"/>
        </w:rPr>
      </w:pPr>
      <w:r w:rsidRPr="000C48CD">
        <w:rPr>
          <w:sz w:val="24"/>
          <w:szCs w:val="24"/>
        </w:rPr>
        <w:lastRenderedPageBreak/>
        <w:t>Clip the trailheads to the 60-mile buffer to create a reduced feature.</w:t>
      </w:r>
    </w:p>
    <w:p w:rsidR="009F5B67" w:rsidRPr="000C48CD" w:rsidRDefault="009F5B67" w:rsidP="009F5B67">
      <w:pPr>
        <w:pStyle w:val="ListParagraph"/>
        <w:numPr>
          <w:ilvl w:val="0"/>
          <w:numId w:val="28"/>
        </w:numPr>
        <w:spacing w:line="360" w:lineRule="auto"/>
        <w:rPr>
          <w:sz w:val="24"/>
          <w:szCs w:val="24"/>
        </w:rPr>
      </w:pPr>
      <w:r w:rsidRPr="000C48CD">
        <w:rPr>
          <w:sz w:val="24"/>
          <w:szCs w:val="24"/>
        </w:rPr>
        <w:t>Clip the remaining trailheads to only those that intersect moose habitat. This will leave you with trailheads within 60 miles of campus and that are within fall moose territory.</w:t>
      </w:r>
    </w:p>
    <w:p w:rsidR="009F5B67" w:rsidRPr="000C48CD" w:rsidRDefault="009F5B67" w:rsidP="009F5B67">
      <w:pPr>
        <w:pStyle w:val="ListParagraph"/>
        <w:numPr>
          <w:ilvl w:val="0"/>
          <w:numId w:val="28"/>
        </w:numPr>
        <w:spacing w:line="360" w:lineRule="auto"/>
        <w:rPr>
          <w:sz w:val="24"/>
          <w:szCs w:val="24"/>
        </w:rPr>
      </w:pPr>
      <w:r w:rsidRPr="000C48CD">
        <w:rPr>
          <w:sz w:val="24"/>
          <w:szCs w:val="24"/>
        </w:rPr>
        <w:t>Finally, create a half-mile buffer on major roads and dissolve them into a single feature.</w:t>
      </w:r>
      <w:r w:rsidR="00ED550F">
        <w:rPr>
          <w:sz w:val="24"/>
          <w:szCs w:val="24"/>
        </w:rPr>
        <w:t xml:space="preserve"> Intersect this new feature with the fall moose habitat to create a feature showing</w:t>
      </w:r>
      <w:r w:rsidRPr="000C48CD">
        <w:rPr>
          <w:sz w:val="24"/>
          <w:szCs w:val="24"/>
        </w:rPr>
        <w:t xml:space="preserve"> </w:t>
      </w:r>
      <w:r w:rsidR="00BE7E9E">
        <w:rPr>
          <w:sz w:val="24"/>
          <w:szCs w:val="24"/>
        </w:rPr>
        <w:t>potential driving areas where m</w:t>
      </w:r>
      <w:r w:rsidR="00423D4E">
        <w:rPr>
          <w:sz w:val="24"/>
          <w:szCs w:val="24"/>
        </w:rPr>
        <w:t>oose can be spotted near campus.</w:t>
      </w:r>
      <w:bookmarkStart w:id="0" w:name="_GoBack"/>
      <w:bookmarkEnd w:id="0"/>
    </w:p>
    <w:p w:rsidR="009F5B67" w:rsidRPr="000C48CD" w:rsidRDefault="0036166C" w:rsidP="009F5B67">
      <w:pPr>
        <w:pStyle w:val="ListParagraph"/>
        <w:numPr>
          <w:ilvl w:val="0"/>
          <w:numId w:val="28"/>
        </w:numPr>
        <w:spacing w:line="360" w:lineRule="auto"/>
        <w:rPr>
          <w:sz w:val="24"/>
          <w:szCs w:val="24"/>
        </w:rPr>
      </w:pPr>
      <w:r w:rsidRPr="000C48CD">
        <w:rPr>
          <w:sz w:val="24"/>
          <w:szCs w:val="24"/>
        </w:rPr>
        <w:t>Create a l</w:t>
      </w:r>
      <w:r w:rsidR="009F5B67" w:rsidRPr="000C48CD">
        <w:rPr>
          <w:sz w:val="24"/>
          <w:szCs w:val="24"/>
        </w:rPr>
        <w:t>ayout</w:t>
      </w:r>
      <w:r w:rsidR="0043594A">
        <w:rPr>
          <w:sz w:val="24"/>
          <w:szCs w:val="24"/>
        </w:rPr>
        <w:t xml:space="preserve"> map showing fall moose habitat that includes the intersecting trailheads, </w:t>
      </w:r>
      <w:r w:rsidR="009F5B67" w:rsidRPr="000C48CD">
        <w:rPr>
          <w:sz w:val="24"/>
          <w:szCs w:val="24"/>
        </w:rPr>
        <w:t>major roads</w:t>
      </w:r>
      <w:r w:rsidR="0043594A">
        <w:rPr>
          <w:sz w:val="24"/>
          <w:szCs w:val="24"/>
        </w:rPr>
        <w:t>, and major road buffers</w:t>
      </w:r>
      <w:r w:rsidR="009F5B67" w:rsidRPr="000C48CD">
        <w:rPr>
          <w:sz w:val="24"/>
          <w:szCs w:val="24"/>
        </w:rPr>
        <w:t xml:space="preserve"> </w:t>
      </w:r>
      <w:r w:rsidR="0043594A">
        <w:rPr>
          <w:sz w:val="24"/>
          <w:szCs w:val="24"/>
        </w:rPr>
        <w:t>that intersect the moose habitat</w:t>
      </w:r>
      <w:r w:rsidR="009F5B67" w:rsidRPr="000C48CD">
        <w:rPr>
          <w:sz w:val="24"/>
          <w:szCs w:val="24"/>
        </w:rPr>
        <w:t>. Use an extent that centers on the subset of trailheads created in this lab.</w:t>
      </w:r>
    </w:p>
    <w:p w:rsidR="007A155D" w:rsidRPr="000C48CD" w:rsidRDefault="007A155D" w:rsidP="007A155D">
      <w:pPr>
        <w:spacing w:line="360" w:lineRule="auto"/>
        <w:rPr>
          <w:sz w:val="24"/>
          <w:szCs w:val="24"/>
        </w:rPr>
      </w:pPr>
    </w:p>
    <w:p w:rsidR="008A5933" w:rsidRPr="000C48CD" w:rsidRDefault="0015466C" w:rsidP="008A5933">
      <w:pPr>
        <w:spacing w:line="360" w:lineRule="auto"/>
        <w:rPr>
          <w:b/>
          <w:sz w:val="28"/>
          <w:szCs w:val="24"/>
        </w:rPr>
      </w:pPr>
      <w:r w:rsidRPr="000C48CD">
        <w:rPr>
          <w:b/>
          <w:sz w:val="28"/>
          <w:szCs w:val="24"/>
        </w:rPr>
        <w:t>Deliverables</w:t>
      </w:r>
      <w:r w:rsidR="00530D53" w:rsidRPr="000C48CD">
        <w:rPr>
          <w:b/>
          <w:sz w:val="28"/>
          <w:szCs w:val="24"/>
        </w:rPr>
        <w:t>:</w:t>
      </w:r>
    </w:p>
    <w:p w:rsidR="007A155D" w:rsidRPr="000C48CD" w:rsidRDefault="0036166C" w:rsidP="007A155D">
      <w:pPr>
        <w:pStyle w:val="ListParagraph"/>
        <w:numPr>
          <w:ilvl w:val="0"/>
          <w:numId w:val="29"/>
        </w:numPr>
        <w:spacing w:line="360" w:lineRule="auto"/>
        <w:rPr>
          <w:sz w:val="24"/>
          <w:szCs w:val="24"/>
        </w:rPr>
      </w:pPr>
      <w:r w:rsidRPr="000C48CD">
        <w:rPr>
          <w:sz w:val="24"/>
          <w:szCs w:val="24"/>
        </w:rPr>
        <w:t xml:space="preserve">A layout map </w:t>
      </w:r>
      <w:r w:rsidR="007A155D" w:rsidRPr="000C48CD">
        <w:rPr>
          <w:sz w:val="24"/>
          <w:szCs w:val="24"/>
        </w:rPr>
        <w:t>showing the location of trailheads and driving routes for spotting moose.</w:t>
      </w:r>
    </w:p>
    <w:p w:rsidR="007A155D" w:rsidRPr="000C48CD" w:rsidRDefault="00611781" w:rsidP="007A155D">
      <w:pPr>
        <w:pStyle w:val="ListParagraph"/>
        <w:numPr>
          <w:ilvl w:val="0"/>
          <w:numId w:val="29"/>
        </w:numPr>
        <w:spacing w:line="360" w:lineRule="auto"/>
        <w:rPr>
          <w:sz w:val="24"/>
          <w:szCs w:val="24"/>
        </w:rPr>
      </w:pPr>
      <w:r w:rsidRPr="000C48CD">
        <w:rPr>
          <w:sz w:val="24"/>
          <w:szCs w:val="24"/>
        </w:rPr>
        <w:t xml:space="preserve">A short </w:t>
      </w:r>
      <w:r w:rsidR="007A155D" w:rsidRPr="000C48CD">
        <w:rPr>
          <w:sz w:val="24"/>
          <w:szCs w:val="24"/>
        </w:rPr>
        <w:t xml:space="preserve">write up </w:t>
      </w:r>
      <w:r w:rsidR="0036166C" w:rsidRPr="000C48CD">
        <w:rPr>
          <w:sz w:val="24"/>
          <w:szCs w:val="24"/>
        </w:rPr>
        <w:t xml:space="preserve">describing </w:t>
      </w:r>
      <w:r w:rsidR="007A155D" w:rsidRPr="000C48CD">
        <w:rPr>
          <w:sz w:val="24"/>
          <w:szCs w:val="24"/>
        </w:rPr>
        <w:t xml:space="preserve">a potential route to and from a trailhead </w:t>
      </w:r>
      <w:r w:rsidR="0036166C" w:rsidRPr="000C48CD">
        <w:rPr>
          <w:sz w:val="24"/>
          <w:szCs w:val="24"/>
        </w:rPr>
        <w:t>one</w:t>
      </w:r>
      <w:r w:rsidR="007A155D" w:rsidRPr="000C48CD">
        <w:rPr>
          <w:sz w:val="24"/>
          <w:szCs w:val="24"/>
        </w:rPr>
        <w:t xml:space="preserve"> could take to maximize chance</w:t>
      </w:r>
      <w:r w:rsidR="0036166C" w:rsidRPr="000C48CD">
        <w:rPr>
          <w:sz w:val="24"/>
          <w:szCs w:val="24"/>
        </w:rPr>
        <w:t>s</w:t>
      </w:r>
      <w:r w:rsidR="007A155D" w:rsidRPr="000C48CD">
        <w:rPr>
          <w:sz w:val="24"/>
          <w:szCs w:val="24"/>
        </w:rPr>
        <w:t xml:space="preserve"> of spotting a moose. Which roads </w:t>
      </w:r>
      <w:r w:rsidR="0036166C" w:rsidRPr="000C48CD">
        <w:rPr>
          <w:sz w:val="24"/>
          <w:szCs w:val="24"/>
        </w:rPr>
        <w:t>would one</w:t>
      </w:r>
      <w:r w:rsidR="007A155D" w:rsidRPr="000C48CD">
        <w:rPr>
          <w:sz w:val="24"/>
          <w:szCs w:val="24"/>
        </w:rPr>
        <w:t xml:space="preserve"> take, what trailhead </w:t>
      </w:r>
      <w:r w:rsidR="0036166C" w:rsidRPr="000C48CD">
        <w:rPr>
          <w:sz w:val="24"/>
          <w:szCs w:val="24"/>
        </w:rPr>
        <w:t>to</w:t>
      </w:r>
      <w:r w:rsidR="007A155D" w:rsidRPr="000C48CD">
        <w:rPr>
          <w:sz w:val="24"/>
          <w:szCs w:val="24"/>
        </w:rPr>
        <w:t xml:space="preserve"> start at, and what trail would </w:t>
      </w:r>
      <w:r w:rsidR="0036166C" w:rsidRPr="000C48CD">
        <w:rPr>
          <w:sz w:val="24"/>
          <w:szCs w:val="24"/>
        </w:rPr>
        <w:t xml:space="preserve">one </w:t>
      </w:r>
      <w:r w:rsidR="007A155D" w:rsidRPr="000C48CD">
        <w:rPr>
          <w:sz w:val="24"/>
          <w:szCs w:val="24"/>
        </w:rPr>
        <w:t xml:space="preserve">hike (Use the provided trails feature to examine trails starting at </w:t>
      </w:r>
      <w:r w:rsidR="0036166C" w:rsidRPr="000C48CD">
        <w:rPr>
          <w:sz w:val="24"/>
          <w:szCs w:val="24"/>
        </w:rPr>
        <w:t>the chosen</w:t>
      </w:r>
      <w:r w:rsidR="007A155D" w:rsidRPr="000C48CD">
        <w:rPr>
          <w:sz w:val="24"/>
          <w:szCs w:val="24"/>
        </w:rPr>
        <w:t xml:space="preserve"> trailhead)?</w:t>
      </w:r>
    </w:p>
    <w:p w:rsidR="00F66318" w:rsidRPr="000C48CD" w:rsidRDefault="00F66318" w:rsidP="007A155D">
      <w:pPr>
        <w:pStyle w:val="ListParagraph"/>
        <w:spacing w:line="360" w:lineRule="auto"/>
        <w:rPr>
          <w:sz w:val="24"/>
          <w:szCs w:val="24"/>
        </w:rPr>
      </w:pPr>
    </w:p>
    <w:sectPr w:rsidR="00F66318" w:rsidRPr="000C48CD" w:rsidSect="00530D53">
      <w:footerReference w:type="default" r:id="rId8"/>
      <w:footerReference w:type="first" r:id="rId9"/>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2F0" w:rsidRDefault="00D142F0">
      <w:pPr>
        <w:spacing w:after="0" w:line="240" w:lineRule="auto"/>
      </w:pPr>
      <w:r>
        <w:separator/>
      </w:r>
    </w:p>
  </w:endnote>
  <w:endnote w:type="continuationSeparator" w:id="0">
    <w:p w:rsidR="00D142F0" w:rsidRDefault="00D14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91F" w:rsidRDefault="00830F75">
    <w:pPr>
      <w:pStyle w:val="Footer"/>
    </w:pPr>
    <w:r>
      <w:rPr>
        <w:noProof/>
        <w:color w:val="808080" w:themeColor="background1" w:themeShade="80"/>
        <w:lang w:eastAsia="en-US"/>
      </w:rPr>
      <mc:AlternateContent>
        <mc:Choice Requires="wpg">
          <w:drawing>
            <wp:anchor distT="0" distB="0" distL="0" distR="0" simplePos="0" relativeHeight="251663360" behindDoc="0" locked="0" layoutInCell="1" allowOverlap="1" wp14:anchorId="23030F9B" wp14:editId="477A7C2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 name="Rectangle 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21566490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830F75" w:rsidRDefault="000C48CD" w:rsidP="00830F75">
                                <w:pPr>
                                  <w:jc w:val="right"/>
                                  <w:rPr>
                                    <w:color w:val="7F7F7F" w:themeColor="text1" w:themeTint="80"/>
                                  </w:rPr>
                                </w:pPr>
                                <w:r>
                                  <w:rPr>
                                    <w:color w:val="7F7F7F" w:themeColor="text1" w:themeTint="80"/>
                                  </w:rPr>
                                  <w:t>GEOG 3100</w:t>
                                </w:r>
                              </w:p>
                            </w:sdtContent>
                          </w:sdt>
                          <w:p w:rsidR="00830F75" w:rsidRDefault="00830F75" w:rsidP="00830F7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3030F9B" id="Group 1" o:spid="_x0000_s1026"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">
              <v:rect id="Rectangle 2"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" filled="f" stroked="f" strokeweight=".5pt">
                <v:textbox inset=",,,0">
                  <w:txbxContent>
                    <w:sdt>
                      <w:sdtPr>
                        <w:rPr>
                          <w:color w:val="7F7F7F" w:themeColor="text1" w:themeTint="80"/>
                        </w:rPr>
                        <w:alias w:val="Date"/>
                        <w:tag w:val=""/>
                        <w:id w:val="-21566490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830F75" w:rsidRDefault="000C48CD" w:rsidP="00830F75">
                          <w:pPr>
                            <w:jc w:val="right"/>
                            <w:rPr>
                              <w:color w:val="7F7F7F" w:themeColor="text1" w:themeTint="80"/>
                            </w:rPr>
                          </w:pPr>
                          <w:r>
                            <w:rPr>
                              <w:color w:val="7F7F7F" w:themeColor="text1" w:themeTint="80"/>
                            </w:rPr>
                            <w:t>GEOG 3100</w:t>
                          </w:r>
                        </w:p>
                      </w:sdtContent>
                    </w:sdt>
                    <w:p w:rsidR="00830F75" w:rsidRDefault="00830F75" w:rsidP="00830F75">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62336" behindDoc="0" locked="0" layoutInCell="1" allowOverlap="1" wp14:anchorId="40F9017D" wp14:editId="2BBAE9C9">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 name="Rectangle 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830F75" w:rsidRDefault="00830F75" w:rsidP="00830F7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23D4E">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9017D" id="Rectangle 4" o:spid="_x0000_s1029"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AzBRRZ8CAACdBQAADgAAAAAAAAAAAAAAAAAuAgAAZHJzL2Uy&#10;b0RvYy54bWxQSwECLQAUAAYACAAAACEACT23cNoAAAADAQAADwAAAAAAAAAAAAAAAAD5BAAAZHJz&#10;L2Rvd25yZXYueG1sUEsFBgAAAAAEAAQA8wAAAAAGAAAAAA==&#10;" fillcolor="black [3213]" stroked="f" strokeweight="3pt">
              <v:textbox>
                <w:txbxContent>
                  <w:p w:rsidR="00830F75" w:rsidRDefault="00830F75" w:rsidP="00830F7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23D4E">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313" w:rsidRDefault="009A4313">
    <w:pPr>
      <w:pStyle w:val="Footer"/>
    </w:pPr>
    <w:r>
      <w:rPr>
        <w:noProof/>
        <w:color w:val="808080" w:themeColor="background1" w:themeShade="80"/>
        <w:lang w:eastAsia="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9A4313" w:rsidRDefault="000C48CD">
                                <w:pPr>
                                  <w:jc w:val="right"/>
                                  <w:rPr>
                                    <w:color w:val="7F7F7F" w:themeColor="text1" w:themeTint="80"/>
                                  </w:rPr>
                                </w:pPr>
                                <w:r>
                                  <w:rPr>
                                    <w:color w:val="7F7F7F" w:themeColor="text1" w:themeTint="80"/>
                                  </w:rPr>
                                  <w:t>GEOG 3100</w:t>
                                </w:r>
                              </w:p>
                            </w:sdtContent>
                          </w:sdt>
                          <w:p w:rsidR="009A4313" w:rsidRDefault="009A431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Dprki1cQMAAJQKAAAOAAAAAAAAAAAAAAAAAC4CAABkcnMvZTJvRG9jLnhtbFBLAQItABQA&#10;BgAIAAAAIQD9BHT83AAAAAQBAAAPAAAAAAAAAAAAAAAAAMsFAABkcnMvZG93bnJldi54bWxQSwUG&#10;AAAAAAQABADzAAAA1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9A4313" w:rsidRDefault="000C48CD">
                          <w:pPr>
                            <w:jc w:val="right"/>
                            <w:rPr>
                              <w:color w:val="7F7F7F" w:themeColor="text1" w:themeTint="80"/>
                            </w:rPr>
                          </w:pPr>
                          <w:r>
                            <w:rPr>
                              <w:color w:val="7F7F7F" w:themeColor="text1" w:themeTint="80"/>
                            </w:rPr>
                            <w:t>GEOG 3100</w:t>
                          </w:r>
                        </w:p>
                      </w:sdtContent>
                    </w:sdt>
                    <w:p w:rsidR="009A4313" w:rsidRDefault="009A4313">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9A4313" w:rsidRDefault="009A431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D550F">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kLQqw58CAACfBQAADgAAAAAAAAAAAAAAAAAuAgAAZHJzL2Uy&#10;b0RvYy54bWxQSwECLQAUAAYACAAAACEACT23cNoAAAADAQAADwAAAAAAAAAAAAAAAAD5BAAAZHJz&#10;L2Rvd25yZXYueG1sUEsFBgAAAAAEAAQA8wAAAAAGAAAAAA==&#10;" fillcolor="black [3213]" stroked="f" strokeweight="3pt">
              <v:textbox>
                <w:txbxContent>
                  <w:p w:rsidR="009A4313" w:rsidRDefault="009A431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D550F">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2F0" w:rsidRDefault="00D142F0">
      <w:pPr>
        <w:spacing w:after="0" w:line="240" w:lineRule="auto"/>
      </w:pPr>
      <w:r>
        <w:separator/>
      </w:r>
    </w:p>
  </w:footnote>
  <w:footnote w:type="continuationSeparator" w:id="0">
    <w:p w:rsidR="00D142F0" w:rsidRDefault="00D142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63B70"/>
    <w:multiLevelType w:val="hybridMultilevel"/>
    <w:tmpl w:val="FE6CFC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D17BA"/>
    <w:multiLevelType w:val="hybridMultilevel"/>
    <w:tmpl w:val="D8FE1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43DC0"/>
    <w:multiLevelType w:val="hybridMultilevel"/>
    <w:tmpl w:val="51D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740AB"/>
    <w:multiLevelType w:val="hybridMultilevel"/>
    <w:tmpl w:val="B0FA1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5"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FD7CBA"/>
    <w:multiLevelType w:val="hybridMultilevel"/>
    <w:tmpl w:val="7C94D2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A5B507D"/>
    <w:multiLevelType w:val="hybridMultilevel"/>
    <w:tmpl w:val="291C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8"/>
  </w:num>
  <w:num w:numId="14">
    <w:abstractNumId w:val="17"/>
  </w:num>
  <w:num w:numId="15">
    <w:abstractNumId w:val="20"/>
  </w:num>
  <w:num w:numId="16">
    <w:abstractNumId w:val="15"/>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21"/>
  </w:num>
  <w:num w:numId="28">
    <w:abstractNumId w:val="11"/>
  </w:num>
  <w:num w:numId="29">
    <w:abstractNumId w:val="10"/>
  </w:num>
  <w:num w:numId="30">
    <w:abstractNumId w:val="12"/>
  </w:num>
  <w:num w:numId="31">
    <w:abstractNumId w:val="13"/>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ttachedTemplate r:id="rId1"/>
  <w:defaultTabStop w:val="720"/>
  <w:characterSpacingControl w:val="doNotCompress"/>
  <w:hdrShapeDefaults>
    <o:shapedefaults v:ext="edit" spidmax="40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157"/>
    <w:rsid w:val="000368A7"/>
    <w:rsid w:val="00072E3D"/>
    <w:rsid w:val="00072FD6"/>
    <w:rsid w:val="00084488"/>
    <w:rsid w:val="000913FA"/>
    <w:rsid w:val="00096360"/>
    <w:rsid w:val="000A0F9B"/>
    <w:rsid w:val="000C29E2"/>
    <w:rsid w:val="000C48CD"/>
    <w:rsid w:val="000F46E5"/>
    <w:rsid w:val="000F7158"/>
    <w:rsid w:val="001132C1"/>
    <w:rsid w:val="00123E1E"/>
    <w:rsid w:val="001272D4"/>
    <w:rsid w:val="0013591F"/>
    <w:rsid w:val="00143BB6"/>
    <w:rsid w:val="0015466C"/>
    <w:rsid w:val="00155912"/>
    <w:rsid w:val="001766BD"/>
    <w:rsid w:val="001779FD"/>
    <w:rsid w:val="001A31C3"/>
    <w:rsid w:val="001C3AE2"/>
    <w:rsid w:val="001D42CD"/>
    <w:rsid w:val="001D4AF9"/>
    <w:rsid w:val="001D5F38"/>
    <w:rsid w:val="001D6274"/>
    <w:rsid w:val="001E2873"/>
    <w:rsid w:val="00203EF9"/>
    <w:rsid w:val="00216BF8"/>
    <w:rsid w:val="00220306"/>
    <w:rsid w:val="00225293"/>
    <w:rsid w:val="00245B05"/>
    <w:rsid w:val="0024640E"/>
    <w:rsid w:val="0026691A"/>
    <w:rsid w:val="00287656"/>
    <w:rsid w:val="002C16DB"/>
    <w:rsid w:val="002C1B16"/>
    <w:rsid w:val="002C6D05"/>
    <w:rsid w:val="002D4522"/>
    <w:rsid w:val="002E3215"/>
    <w:rsid w:val="003032A9"/>
    <w:rsid w:val="00315C41"/>
    <w:rsid w:val="0032073C"/>
    <w:rsid w:val="0032653B"/>
    <w:rsid w:val="00333C71"/>
    <w:rsid w:val="0034526D"/>
    <w:rsid w:val="00345BDC"/>
    <w:rsid w:val="00354325"/>
    <w:rsid w:val="0036166C"/>
    <w:rsid w:val="00364157"/>
    <w:rsid w:val="003C5E9D"/>
    <w:rsid w:val="003E4EEF"/>
    <w:rsid w:val="003E6001"/>
    <w:rsid w:val="004179EB"/>
    <w:rsid w:val="00423D4E"/>
    <w:rsid w:val="0043594A"/>
    <w:rsid w:val="0044356C"/>
    <w:rsid w:val="00446493"/>
    <w:rsid w:val="00462B51"/>
    <w:rsid w:val="004C5E53"/>
    <w:rsid w:val="004D61DF"/>
    <w:rsid w:val="005143F6"/>
    <w:rsid w:val="00515759"/>
    <w:rsid w:val="005164A2"/>
    <w:rsid w:val="00530D53"/>
    <w:rsid w:val="00531C57"/>
    <w:rsid w:val="00554C0C"/>
    <w:rsid w:val="005A404A"/>
    <w:rsid w:val="005B49F8"/>
    <w:rsid w:val="005C0C4D"/>
    <w:rsid w:val="005D43A5"/>
    <w:rsid w:val="005F2412"/>
    <w:rsid w:val="00611781"/>
    <w:rsid w:val="006358E8"/>
    <w:rsid w:val="00642289"/>
    <w:rsid w:val="006422B3"/>
    <w:rsid w:val="0065266A"/>
    <w:rsid w:val="00653A25"/>
    <w:rsid w:val="00654406"/>
    <w:rsid w:val="0066345F"/>
    <w:rsid w:val="006655BE"/>
    <w:rsid w:val="00676302"/>
    <w:rsid w:val="00676C76"/>
    <w:rsid w:val="006C6760"/>
    <w:rsid w:val="006D0DF3"/>
    <w:rsid w:val="006D5512"/>
    <w:rsid w:val="006E4C64"/>
    <w:rsid w:val="006E63A1"/>
    <w:rsid w:val="006F29F0"/>
    <w:rsid w:val="00710423"/>
    <w:rsid w:val="00771F16"/>
    <w:rsid w:val="00774250"/>
    <w:rsid w:val="0078294C"/>
    <w:rsid w:val="007A155D"/>
    <w:rsid w:val="007D5BB4"/>
    <w:rsid w:val="007E6C00"/>
    <w:rsid w:val="0082635C"/>
    <w:rsid w:val="00826468"/>
    <w:rsid w:val="00830785"/>
    <w:rsid w:val="00830F75"/>
    <w:rsid w:val="008370A7"/>
    <w:rsid w:val="00850E96"/>
    <w:rsid w:val="0085582B"/>
    <w:rsid w:val="0086588C"/>
    <w:rsid w:val="008812D4"/>
    <w:rsid w:val="008A5933"/>
    <w:rsid w:val="008B582F"/>
    <w:rsid w:val="008B6008"/>
    <w:rsid w:val="008C7760"/>
    <w:rsid w:val="008D6027"/>
    <w:rsid w:val="008E1EDA"/>
    <w:rsid w:val="00907EDF"/>
    <w:rsid w:val="0095028D"/>
    <w:rsid w:val="0095556A"/>
    <w:rsid w:val="00956014"/>
    <w:rsid w:val="00964549"/>
    <w:rsid w:val="00971DEC"/>
    <w:rsid w:val="00977F76"/>
    <w:rsid w:val="0098499A"/>
    <w:rsid w:val="009A4313"/>
    <w:rsid w:val="009A5C40"/>
    <w:rsid w:val="009C4CA1"/>
    <w:rsid w:val="009C6C0C"/>
    <w:rsid w:val="009E106F"/>
    <w:rsid w:val="009F5B67"/>
    <w:rsid w:val="00A21658"/>
    <w:rsid w:val="00A21A4A"/>
    <w:rsid w:val="00A24770"/>
    <w:rsid w:val="00A2559A"/>
    <w:rsid w:val="00A26508"/>
    <w:rsid w:val="00A30987"/>
    <w:rsid w:val="00A35D39"/>
    <w:rsid w:val="00A47ACD"/>
    <w:rsid w:val="00A51E0C"/>
    <w:rsid w:val="00A6314D"/>
    <w:rsid w:val="00A71D93"/>
    <w:rsid w:val="00A813F3"/>
    <w:rsid w:val="00AB125E"/>
    <w:rsid w:val="00AE1415"/>
    <w:rsid w:val="00AE179D"/>
    <w:rsid w:val="00AF1C1E"/>
    <w:rsid w:val="00B012FF"/>
    <w:rsid w:val="00B24119"/>
    <w:rsid w:val="00B24E2A"/>
    <w:rsid w:val="00B313C7"/>
    <w:rsid w:val="00B6445B"/>
    <w:rsid w:val="00B64B70"/>
    <w:rsid w:val="00B651B3"/>
    <w:rsid w:val="00B66857"/>
    <w:rsid w:val="00BA3B94"/>
    <w:rsid w:val="00BD3B8A"/>
    <w:rsid w:val="00BE67F9"/>
    <w:rsid w:val="00BE7E9E"/>
    <w:rsid w:val="00C06CFF"/>
    <w:rsid w:val="00C07BE9"/>
    <w:rsid w:val="00C32E64"/>
    <w:rsid w:val="00C85F2B"/>
    <w:rsid w:val="00C861FF"/>
    <w:rsid w:val="00CB5D6A"/>
    <w:rsid w:val="00CD1FAC"/>
    <w:rsid w:val="00CD3E2D"/>
    <w:rsid w:val="00CD5B20"/>
    <w:rsid w:val="00D050A8"/>
    <w:rsid w:val="00D142F0"/>
    <w:rsid w:val="00D1770F"/>
    <w:rsid w:val="00D31BD9"/>
    <w:rsid w:val="00D4774E"/>
    <w:rsid w:val="00D64DFA"/>
    <w:rsid w:val="00D711FA"/>
    <w:rsid w:val="00D75727"/>
    <w:rsid w:val="00D844EA"/>
    <w:rsid w:val="00D901B9"/>
    <w:rsid w:val="00E07B08"/>
    <w:rsid w:val="00E210C0"/>
    <w:rsid w:val="00E43BC2"/>
    <w:rsid w:val="00E610F5"/>
    <w:rsid w:val="00EA6062"/>
    <w:rsid w:val="00EB4A43"/>
    <w:rsid w:val="00EB5E30"/>
    <w:rsid w:val="00EC3785"/>
    <w:rsid w:val="00EC55C4"/>
    <w:rsid w:val="00ED550F"/>
    <w:rsid w:val="00ED5BE5"/>
    <w:rsid w:val="00EE27A4"/>
    <w:rsid w:val="00EF0261"/>
    <w:rsid w:val="00F058D7"/>
    <w:rsid w:val="00F15BE1"/>
    <w:rsid w:val="00F21F1A"/>
    <w:rsid w:val="00F46403"/>
    <w:rsid w:val="00F544D3"/>
    <w:rsid w:val="00F66318"/>
    <w:rsid w:val="00F74780"/>
    <w:rsid w:val="00F811A4"/>
    <w:rsid w:val="00F9577D"/>
    <w:rsid w:val="00FD54CC"/>
    <w:rsid w:val="00FE30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0DC5A2"/>
  <w15:chartTrackingRefBased/>
  <w15:docId w15:val="{888E1AA4-6EEE-4E4D-88A9-7B07C12C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EB4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747854\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Spec design (blank)</Template>
  <TotalTime>1</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Thomas Butler</dc:creator>
  <cp:keywords/>
  <dc:description/>
  <cp:lastModifiedBy>Chelsea Ackroyd</cp:lastModifiedBy>
  <cp:revision>3</cp:revision>
  <cp:lastPrinted>2017-08-16T20:28:00Z</cp:lastPrinted>
  <dcterms:created xsi:type="dcterms:W3CDTF">2018-10-01T21:33:00Z</dcterms:created>
  <dcterms:modified xsi:type="dcterms:W3CDTF">2018-10-01T21:34:00Z</dcterms:modified>
</cp:coreProperties>
</file>